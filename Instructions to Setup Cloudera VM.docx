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CD54F9" w14:textId="77777777" w:rsidR="00F47818" w:rsidRDefault="00CB4E70">
      <w:pPr>
        <w:pStyle w:val="Heading1"/>
      </w:pPr>
      <w:r>
        <w:t>Instructions to Setup Cloudera VM</w:t>
      </w:r>
      <w:bookmarkStart w:id="0" w:name="_GoBack"/>
      <w:bookmarkEnd w:id="0"/>
    </w:p>
    <w:p w14:paraId="1541A72E" w14:textId="77777777" w:rsidR="00BE30B8" w:rsidRDefault="00BE30B8" w:rsidP="00BE30B8">
      <w:pPr>
        <w:pStyle w:val="ListNumber"/>
      </w:pPr>
      <w:r>
        <w:t xml:space="preserve">Install </w:t>
      </w:r>
      <w:proofErr w:type="spellStart"/>
      <w:r>
        <w:t>VirtualBox</w:t>
      </w:r>
      <w:proofErr w:type="spellEnd"/>
    </w:p>
    <w:p w14:paraId="12B75792" w14:textId="77777777" w:rsidR="00F47818" w:rsidRDefault="00BE30B8" w:rsidP="00BE30B8">
      <w:pPr>
        <w:pStyle w:val="ListNumber"/>
      </w:pPr>
      <w:r>
        <w:t>Download Cloudera Quick start VM for virtual Box</w:t>
      </w:r>
    </w:p>
    <w:p w14:paraId="1EA736EF" w14:textId="77777777" w:rsidR="00BE30B8" w:rsidRDefault="00BE30B8" w:rsidP="00BE30B8">
      <w:pPr>
        <w:pStyle w:val="ListNumber"/>
        <w:numPr>
          <w:ilvl w:val="0"/>
          <w:numId w:val="0"/>
        </w:numPr>
        <w:ind w:left="432"/>
      </w:pPr>
      <w:r>
        <w:rPr>
          <w:noProof/>
          <w:lang w:val="en-GB" w:eastAsia="en-GB"/>
        </w:rPr>
        <w:drawing>
          <wp:inline distT="0" distB="0" distL="0" distR="0" wp14:anchorId="1E81E400" wp14:editId="7814A7EB">
            <wp:extent cx="5727700" cy="2870200"/>
            <wp:effectExtent l="0" t="0" r="12700" b="0"/>
            <wp:docPr id="1" name="Picture 1" descr="/Users/bijudevassy/Desktop/Screen Shot 2017-06-17 at 10.4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ijudevassy/Desktop/Screen Shot 2017-06-17 at 10.43.30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3FD3" w14:textId="77777777" w:rsidR="00BE30B8" w:rsidRDefault="00BE30B8" w:rsidP="00BE30B8">
      <w:pPr>
        <w:pStyle w:val="ListNumber"/>
      </w:pPr>
      <w:r>
        <w:t xml:space="preserve">Extract the downloaded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zip</w:t>
      </w:r>
    </w:p>
    <w:p w14:paraId="01E442B2" w14:textId="77777777" w:rsidR="00BE30B8" w:rsidRDefault="00BE30B8" w:rsidP="00BE30B8">
      <w:pPr>
        <w:pStyle w:val="ListNumber"/>
      </w:pPr>
      <w:r>
        <w:t xml:space="preserve">Open the </w:t>
      </w:r>
      <w:proofErr w:type="spellStart"/>
      <w:r>
        <w:t>ovf</w:t>
      </w:r>
      <w:proofErr w:type="spellEnd"/>
      <w:r>
        <w:t xml:space="preserve"> file </w:t>
      </w:r>
      <w:r>
        <w:rPr>
          <w:noProof/>
          <w:lang w:val="en-GB" w:eastAsia="en-GB"/>
        </w:rPr>
        <w:drawing>
          <wp:inline distT="0" distB="0" distL="0" distR="0" wp14:anchorId="4B7ACCFE" wp14:editId="41171865">
            <wp:extent cx="5727700" cy="3073400"/>
            <wp:effectExtent l="0" t="0" r="12700" b="0"/>
            <wp:docPr id="2" name="Picture 2" descr="/Users/bijudevassy/Desktop/Screen Shot 2017-06-17 at 10.46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ijudevassy/Desktop/Screen Shot 2017-06-17 at 10.46.36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4D41" w14:textId="77777777" w:rsidR="00CB4E70" w:rsidRDefault="00CB4E70" w:rsidP="00CB4E70">
      <w:pPr>
        <w:pStyle w:val="ListNumber"/>
        <w:numPr>
          <w:ilvl w:val="0"/>
          <w:numId w:val="0"/>
        </w:numPr>
        <w:ind w:left="432"/>
      </w:pPr>
    </w:p>
    <w:p w14:paraId="0DA37F00" w14:textId="77777777" w:rsidR="00CB4E70" w:rsidRDefault="00CB4E70" w:rsidP="00CB4E70">
      <w:pPr>
        <w:pStyle w:val="ListNumber"/>
        <w:numPr>
          <w:ilvl w:val="0"/>
          <w:numId w:val="0"/>
        </w:numPr>
        <w:ind w:left="432"/>
      </w:pPr>
    </w:p>
    <w:p w14:paraId="544BD8F3" w14:textId="77777777" w:rsidR="00CB4E70" w:rsidRDefault="00BE30B8" w:rsidP="00CB4E70">
      <w:pPr>
        <w:pStyle w:val="ListNumber"/>
      </w:pPr>
      <w:r>
        <w:lastRenderedPageBreak/>
        <w:t xml:space="preserve">Import </w:t>
      </w:r>
    </w:p>
    <w:p w14:paraId="7CCEB3B9" w14:textId="77777777" w:rsidR="00CB4E70" w:rsidRDefault="00CB4E70" w:rsidP="00CB4E70">
      <w:pPr>
        <w:pStyle w:val="ListNumber"/>
        <w:numPr>
          <w:ilvl w:val="0"/>
          <w:numId w:val="0"/>
        </w:numPr>
      </w:pPr>
    </w:p>
    <w:p w14:paraId="20D1AB0F" w14:textId="77777777" w:rsidR="00BE30B8" w:rsidRDefault="00CB4E70" w:rsidP="00CB4E70">
      <w:pPr>
        <w:pStyle w:val="ListNumber"/>
        <w:numPr>
          <w:ilvl w:val="0"/>
          <w:numId w:val="0"/>
        </w:numPr>
      </w:pPr>
      <w:r>
        <w:rPr>
          <w:noProof/>
          <w:lang w:val="en-GB" w:eastAsia="en-GB"/>
        </w:rPr>
        <w:drawing>
          <wp:inline distT="0" distB="0" distL="0" distR="0" wp14:anchorId="53108618" wp14:editId="3BF52D5F">
            <wp:extent cx="5727700" cy="2273300"/>
            <wp:effectExtent l="0" t="0" r="12700" b="12700"/>
            <wp:docPr id="5" name="Picture 5" descr="/Users/bijudevassy/Desktop/Screen Shot 2017-06-17 at 10.4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ijudevassy/Desktop/Screen Shot 2017-06-17 at 10.49.1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12D3" w14:textId="77777777" w:rsidR="00CB4E70" w:rsidRDefault="00CB4E70" w:rsidP="00CB4E70">
      <w:pPr>
        <w:pStyle w:val="ListNumber"/>
        <w:numPr>
          <w:ilvl w:val="0"/>
          <w:numId w:val="0"/>
        </w:numPr>
        <w:ind w:left="432" w:hanging="432"/>
      </w:pPr>
    </w:p>
    <w:p w14:paraId="4C8B0138" w14:textId="77777777" w:rsidR="00CB4E70" w:rsidRDefault="00CB4E70" w:rsidP="00CB4E70">
      <w:pPr>
        <w:pStyle w:val="ListNumber"/>
        <w:numPr>
          <w:ilvl w:val="0"/>
          <w:numId w:val="0"/>
        </w:numPr>
        <w:ind w:left="432" w:hanging="432"/>
      </w:pPr>
    </w:p>
    <w:p w14:paraId="0BBA8FA6" w14:textId="77777777" w:rsidR="00CB4E70" w:rsidRDefault="00CB4E70" w:rsidP="00CB4E70">
      <w:pPr>
        <w:pStyle w:val="ListNumber"/>
        <w:numPr>
          <w:ilvl w:val="0"/>
          <w:numId w:val="0"/>
        </w:numPr>
        <w:ind w:left="432" w:hanging="432"/>
      </w:pPr>
    </w:p>
    <w:p w14:paraId="0F257FAA" w14:textId="77777777" w:rsidR="00CB4E70" w:rsidRDefault="00CB4E70" w:rsidP="00CB4E70">
      <w:pPr>
        <w:pStyle w:val="ListNumber"/>
        <w:numPr>
          <w:ilvl w:val="0"/>
          <w:numId w:val="0"/>
        </w:numPr>
      </w:pPr>
    </w:p>
    <w:p w14:paraId="2C9F649E" w14:textId="77777777" w:rsidR="00CB4E70" w:rsidRDefault="00CB4E70" w:rsidP="00CB4E70">
      <w:pPr>
        <w:pStyle w:val="ListNumber"/>
        <w:numPr>
          <w:ilvl w:val="0"/>
          <w:numId w:val="0"/>
        </w:numPr>
      </w:pPr>
      <w:r>
        <w:rPr>
          <w:noProof/>
          <w:lang w:val="en-GB" w:eastAsia="en-GB"/>
        </w:rPr>
        <w:drawing>
          <wp:inline distT="0" distB="0" distL="0" distR="0" wp14:anchorId="618E9008" wp14:editId="35387C97">
            <wp:extent cx="5727700" cy="3721100"/>
            <wp:effectExtent l="0" t="0" r="12700" b="12700"/>
            <wp:docPr id="6" name="Picture 6" descr="/Users/bijudevassy/Desktop/Screen Shot 2017-06-17 at 10.50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ijudevassy/Desktop/Screen Shot 2017-06-17 at 10.50.4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BC4A" w14:textId="77777777" w:rsidR="00CB4E70" w:rsidRDefault="00CB4E70" w:rsidP="00CB4E70">
      <w:pPr>
        <w:pStyle w:val="ListNumber"/>
        <w:numPr>
          <w:ilvl w:val="0"/>
          <w:numId w:val="0"/>
        </w:numPr>
      </w:pPr>
    </w:p>
    <w:p w14:paraId="30BB5A3F" w14:textId="77777777" w:rsidR="00F47818" w:rsidRDefault="00CB4E70" w:rsidP="00CB4E70">
      <w:pPr>
        <w:pStyle w:val="ListNumber"/>
      </w:pPr>
      <w:r>
        <w:t xml:space="preserve">Open </w:t>
      </w:r>
      <w:proofErr w:type="spellStart"/>
      <w:r>
        <w:t>cloudera-quickstart-vm</w:t>
      </w:r>
      <w:proofErr w:type="spellEnd"/>
    </w:p>
    <w:sectPr w:rsidR="00F47818">
      <w:footerReference w:type="default" r:id="rId11"/>
      <w:pgSz w:w="11907" w:h="16839" w:code="9"/>
      <w:pgMar w:top="1152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6D098F" w14:textId="77777777" w:rsidR="00C1605F" w:rsidRDefault="00C1605F">
      <w:pPr>
        <w:spacing w:after="0" w:line="240" w:lineRule="auto"/>
      </w:pPr>
      <w:r>
        <w:separator/>
      </w:r>
    </w:p>
    <w:p w14:paraId="63148179" w14:textId="77777777" w:rsidR="00C1605F" w:rsidRDefault="00C1605F"/>
    <w:p w14:paraId="24B7E696" w14:textId="77777777" w:rsidR="00C1605F" w:rsidRDefault="00C1605F"/>
  </w:endnote>
  <w:endnote w:type="continuationSeparator" w:id="0">
    <w:p w14:paraId="640C7CED" w14:textId="77777777" w:rsidR="00C1605F" w:rsidRDefault="00C1605F">
      <w:pPr>
        <w:spacing w:after="0" w:line="240" w:lineRule="auto"/>
      </w:pPr>
      <w:r>
        <w:continuationSeparator/>
      </w:r>
    </w:p>
    <w:p w14:paraId="4E217CE5" w14:textId="77777777" w:rsidR="00C1605F" w:rsidRDefault="00C1605F"/>
    <w:p w14:paraId="75C12D23" w14:textId="77777777" w:rsidR="00C1605F" w:rsidRDefault="00C160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7815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A87E62" w14:textId="77777777" w:rsidR="00F47818" w:rsidRDefault="00682756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CB4E70">
          <w:rPr>
            <w:noProof/>
            <w:lang w:val="en-GB" w:bidi="en-GB"/>
          </w:rPr>
          <w:t>2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8EFDE6" w14:textId="77777777" w:rsidR="00C1605F" w:rsidRDefault="00C1605F">
      <w:pPr>
        <w:spacing w:after="0" w:line="240" w:lineRule="auto"/>
      </w:pPr>
      <w:r>
        <w:separator/>
      </w:r>
    </w:p>
    <w:p w14:paraId="46AF51B2" w14:textId="77777777" w:rsidR="00C1605F" w:rsidRDefault="00C1605F"/>
    <w:p w14:paraId="4EDDFE24" w14:textId="77777777" w:rsidR="00C1605F" w:rsidRDefault="00C1605F"/>
  </w:footnote>
  <w:footnote w:type="continuationSeparator" w:id="0">
    <w:p w14:paraId="7C2CB6A1" w14:textId="77777777" w:rsidR="00C1605F" w:rsidRDefault="00C1605F">
      <w:pPr>
        <w:spacing w:after="0" w:line="240" w:lineRule="auto"/>
      </w:pPr>
      <w:r>
        <w:continuationSeparator/>
      </w:r>
    </w:p>
    <w:p w14:paraId="5A6741E9" w14:textId="77777777" w:rsidR="00C1605F" w:rsidRDefault="00C1605F"/>
    <w:p w14:paraId="46587890" w14:textId="77777777" w:rsidR="00C1605F" w:rsidRDefault="00C1605F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AB8A88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6E8ED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44E5C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0725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23A55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E2E5C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020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ABEA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E6201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</w:abstractNum>
  <w:abstractNum w:abstractNumId="9">
    <w:nsid w:val="FFFFFF89"/>
    <w:multiLevelType w:val="singleLevel"/>
    <w:tmpl w:val="71E4D62E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10">
    <w:nsid w:val="26DA33D1"/>
    <w:multiLevelType w:val="hybridMultilevel"/>
    <w:tmpl w:val="9F16C02E"/>
    <w:lvl w:ilvl="0" w:tplc="2D128166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1B1C5A"/>
    <w:multiLevelType w:val="hybridMultilevel"/>
    <w:tmpl w:val="C7CC81A6"/>
    <w:lvl w:ilvl="0" w:tplc="41A0E4E2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 w:val="0"/>
        <w:i w:val="0"/>
        <w:color w:val="266CBF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9"/>
    <w:lvlOverride w:ilvl="0">
      <w:startOverride w:val="1"/>
    </w:lvlOverride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0B8"/>
    <w:rsid w:val="00682756"/>
    <w:rsid w:val="00732074"/>
    <w:rsid w:val="009052E9"/>
    <w:rsid w:val="00BE30B8"/>
    <w:rsid w:val="00C1605F"/>
    <w:rsid w:val="00CB4E70"/>
    <w:rsid w:val="00F4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5869F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8"/>
        <w:szCs w:val="28"/>
        <w:lang w:val="en-US" w:eastAsia="ja-JP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60"/>
      <w:outlineLvl w:val="4"/>
    </w:pPr>
    <w:rPr>
      <w:rFonts w:asciiTheme="majorHAnsi" w:eastAsiaTheme="majorEastAsia" w:hAnsiTheme="majorHAnsi" w:cstheme="majorBidi"/>
      <w:b/>
      <w:color w:val="266CBF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60"/>
      <w:outlineLvl w:val="5"/>
    </w:pPr>
    <w:rPr>
      <w:rFonts w:asciiTheme="majorHAnsi" w:eastAsiaTheme="majorEastAsia" w:hAnsiTheme="majorHAnsi" w:cstheme="majorBidi"/>
      <w:b/>
      <w:i/>
      <w:color w:val="266CBF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60"/>
      <w:outlineLvl w:val="6"/>
    </w:pPr>
    <w:rPr>
      <w:rFonts w:asciiTheme="majorHAnsi" w:eastAsiaTheme="majorEastAsia" w:hAnsiTheme="majorHAnsi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6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6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paragraph" w:styleId="Title">
    <w:name w:val="Title"/>
    <w:basedOn w:val="Normal"/>
    <w:link w:val="TitleChar"/>
    <w:uiPriority w:val="10"/>
    <w:semiHidden/>
    <w:unhideWhenUsed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Bullet">
    <w:name w:val="List Bullet"/>
    <w:basedOn w:val="Normal"/>
    <w:uiPriority w:val="10"/>
    <w:qFormat/>
    <w:pPr>
      <w:numPr>
        <w:numId w:val="13"/>
      </w:numPr>
    </w:p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 w:line="240" w:lineRule="auto"/>
      <w:contextualSpacing/>
    </w:pPr>
    <w:rPr>
      <w:rFonts w:eastAsiaTheme="minorEastAsia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sz w:val="34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266CBF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266CBF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266CBF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i/>
      <w:color w:val="266CBF" w:themeColor="accent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240"/>
    </w:pPr>
    <w:rPr>
      <w:b/>
      <w:i/>
      <w:iCs/>
      <w:color w:val="266CBF" w:themeColor="accent1"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66CBF" w:themeColor="accent1"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595959" w:themeColor="text1" w:themeTint="A6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ListNumber">
    <w:name w:val="List Number"/>
    <w:basedOn w:val="Normal"/>
    <w:uiPriority w:val="10"/>
    <w:unhideWhenUsed/>
    <w:qFormat/>
    <w:pPr>
      <w:numPr>
        <w:numId w:val="14"/>
      </w:numPr>
    </w:p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styleId="Hyperlink">
    <w:name w:val="Hyperlink"/>
    <w:basedOn w:val="DefaultParagraphFont"/>
    <w:uiPriority w:val="99"/>
    <w:unhideWhenUsed/>
    <w:rPr>
      <w:color w:val="266CB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glossaryDocument" Target="glossary/document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ijudevassy/Library/Containers/com.microsoft.Word/Data/Library/Caches/2057/TM10002083/Make%20a%20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1B1C5A"/>
    <w:multiLevelType w:val="hybridMultilevel"/>
    <w:tmpl w:val="A3127486"/>
    <w:lvl w:ilvl="0" w:tplc="A96E589A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4472C4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AD2"/>
    <w:rsid w:val="00ED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00A2C0B78D764F89EA5E4076C1314B">
    <w:name w:val="4C00A2C0B78D764F89EA5E4076C1314B"/>
  </w:style>
  <w:style w:type="paragraph" w:styleId="ListNumber">
    <w:name w:val="List Number"/>
    <w:basedOn w:val="Normal"/>
    <w:uiPriority w:val="10"/>
    <w:unhideWhenUsed/>
    <w:qFormat/>
    <w:pPr>
      <w:numPr>
        <w:numId w:val="1"/>
      </w:numPr>
      <w:spacing w:after="120" w:line="288" w:lineRule="auto"/>
    </w:pPr>
    <w:rPr>
      <w:rFonts w:eastAsiaTheme="minorHAnsi"/>
      <w:color w:val="595959" w:themeColor="text1" w:themeTint="A6"/>
      <w:sz w:val="28"/>
      <w:szCs w:val="28"/>
      <w:lang w:val="en-US" w:eastAsia="ja-JP"/>
    </w:rPr>
  </w:style>
  <w:style w:type="paragraph" w:customStyle="1" w:styleId="DD197A7A5C501A4DB4B6DF754BE2C193">
    <w:name w:val="DD197A7A5C501A4DB4B6DF754BE2C1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Make a List">
      <a:dk1>
        <a:sysClr val="windowText" lastClr="000000"/>
      </a:dk1>
      <a:lt1>
        <a:sysClr val="window" lastClr="FFFFFF"/>
      </a:lt1>
      <a:dk2>
        <a:srgbClr val="081424"/>
      </a:dk2>
      <a:lt2>
        <a:srgbClr val="EBEBEB"/>
      </a:lt2>
      <a:accent1>
        <a:srgbClr val="266CBF"/>
      </a:accent1>
      <a:accent2>
        <a:srgbClr val="EF8271"/>
      </a:accent2>
      <a:accent3>
        <a:srgbClr val="5DB372"/>
      </a:accent3>
      <a:accent4>
        <a:srgbClr val="E5C34E"/>
      </a:accent4>
      <a:accent5>
        <a:srgbClr val="F18846"/>
      </a:accent5>
      <a:accent6>
        <a:srgbClr val="8956A5"/>
      </a:accent6>
      <a:hlink>
        <a:srgbClr val="266CBF"/>
      </a:hlink>
      <a:folHlink>
        <a:srgbClr val="8956A5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Make a List.dotx</Template>
  <TotalTime>10</TotalTime>
  <Pages>2</Pages>
  <Words>31</Words>
  <Characters>180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2017-06-17T12:44:00Z</dcterms:created>
  <dcterms:modified xsi:type="dcterms:W3CDTF">2017-06-17T12:55:00Z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TF10002046</vt:lpwstr>
  </property>
</Properties>
</file>